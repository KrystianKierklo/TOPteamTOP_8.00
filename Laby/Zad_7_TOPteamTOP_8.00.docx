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5BA52" w14:textId="77777777" w:rsidR="002A04F3" w:rsidRDefault="00B652F9">
      <w:pPr>
        <w:pStyle w:val="Standard"/>
        <w:rPr>
          <w:rFonts w:hint="eastAsia"/>
        </w:rPr>
      </w:pPr>
      <w:r>
        <w:t xml:space="preserve">1. Typ interfejsu naszej aplikacji : WWW (ze względu na przeznaczenie produktu - ma to być aplikacja stricte webowa, użytkownicy mają korzystać ze strony internetowej będącej na hostingu Uniwersytetu </w:t>
      </w:r>
      <w:r>
        <w:t>Warmińsko-Mazurskiego.</w:t>
      </w:r>
    </w:p>
    <w:p w14:paraId="26399D94" w14:textId="77777777" w:rsidR="002A04F3" w:rsidRDefault="002A04F3">
      <w:pPr>
        <w:pStyle w:val="Standard"/>
        <w:rPr>
          <w:rFonts w:hint="eastAsia"/>
        </w:rPr>
      </w:pPr>
    </w:p>
    <w:p w14:paraId="0B5EFCAD" w14:textId="77777777" w:rsidR="002A04F3" w:rsidRDefault="00B652F9">
      <w:pPr>
        <w:pStyle w:val="Standard"/>
        <w:rPr>
          <w:rFonts w:hint="eastAsia"/>
        </w:rPr>
      </w:pPr>
      <w:r>
        <w:t>2. Aby wygodnie korzystać ze strony Kortowskiej Ligi Piłki Nożnej tak naprawdę potrzebny jest tylko komputer z monitorem, myszką i klawiaturą bądź sam telefon(smartfon) - system nie przewiduje wykorzystywania systemów rozpoznających</w:t>
      </w:r>
      <w:r>
        <w:t xml:space="preserve"> gesty czy też mowę.</w:t>
      </w:r>
    </w:p>
    <w:p w14:paraId="56103E61" w14:textId="77777777" w:rsidR="002A04F3" w:rsidRDefault="002A04F3">
      <w:pPr>
        <w:pStyle w:val="Standard"/>
        <w:rPr>
          <w:rFonts w:hint="eastAsia"/>
        </w:rPr>
      </w:pPr>
    </w:p>
    <w:p w14:paraId="4835FEA8" w14:textId="77777777" w:rsidR="002A04F3" w:rsidRDefault="00B652F9">
      <w:pPr>
        <w:pStyle w:val="Standard"/>
        <w:rPr>
          <w:rFonts w:hint="eastAsia"/>
        </w:rPr>
      </w:pPr>
      <w:r>
        <w:t>3. Grupy użytkowników :</w:t>
      </w:r>
    </w:p>
    <w:p w14:paraId="5A7750B1" w14:textId="77777777" w:rsidR="002A04F3" w:rsidRDefault="002A04F3">
      <w:pPr>
        <w:pStyle w:val="Standard"/>
        <w:rPr>
          <w:rFonts w:hint="eastAsia"/>
        </w:rPr>
      </w:pPr>
    </w:p>
    <w:p w14:paraId="1EA8A364" w14:textId="20F92D25" w:rsidR="002A04F3" w:rsidRDefault="00B652F9">
      <w:pPr>
        <w:pStyle w:val="Standard"/>
      </w:pPr>
      <w:r>
        <w:t>Aktorzy – użytkownik, student, administrator</w:t>
      </w:r>
    </w:p>
    <w:p w14:paraId="1245B751" w14:textId="77777777" w:rsidR="009A72FE" w:rsidRDefault="009A72FE">
      <w:pPr>
        <w:pStyle w:val="Standard"/>
        <w:rPr>
          <w:rFonts w:hint="eastAsia"/>
        </w:rPr>
      </w:pPr>
    </w:p>
    <w:p w14:paraId="4690EE4C" w14:textId="77777777" w:rsidR="002A04F3" w:rsidRDefault="00B652F9">
      <w:pPr>
        <w:pStyle w:val="Standard"/>
        <w:rPr>
          <w:rFonts w:hint="eastAsia"/>
        </w:rPr>
      </w:pPr>
      <w:r>
        <w:t xml:space="preserve">Użytkownik: Wiek: 15-55 lat, wykształcenie zawodowe, średnie, wyższe, ewentualnie jego brak, obycie z komputerem: średnie, znajomość tematyki SI - średnia, język </w:t>
      </w:r>
      <w:r>
        <w:t>– prosty, j. polski.</w:t>
      </w:r>
    </w:p>
    <w:p w14:paraId="4112B193" w14:textId="77777777" w:rsidR="002A04F3" w:rsidRDefault="002A04F3">
      <w:pPr>
        <w:pStyle w:val="Standard"/>
        <w:rPr>
          <w:rFonts w:hint="eastAsia"/>
        </w:rPr>
      </w:pPr>
    </w:p>
    <w:p w14:paraId="053337B0" w14:textId="77777777" w:rsidR="002A04F3" w:rsidRDefault="00B652F9">
      <w:pPr>
        <w:pStyle w:val="Standard"/>
        <w:rPr>
          <w:rFonts w:hint="eastAsia"/>
        </w:rPr>
      </w:pPr>
      <w:r>
        <w:t>Student: Wiek: 18-35 lat, wykształcenie średnie bądź wyższe, obycie z komputerem: średnie, znajomość tematyki SI – średnia, język – prosty, j. polski.</w:t>
      </w:r>
    </w:p>
    <w:p w14:paraId="18EC01E7" w14:textId="77777777" w:rsidR="002A04F3" w:rsidRDefault="002A04F3">
      <w:pPr>
        <w:pStyle w:val="Standard"/>
        <w:rPr>
          <w:rFonts w:hint="eastAsia"/>
        </w:rPr>
      </w:pPr>
    </w:p>
    <w:p w14:paraId="3111BFC7" w14:textId="77777777" w:rsidR="002A04F3" w:rsidRDefault="00B652F9">
      <w:pPr>
        <w:pStyle w:val="Standard"/>
        <w:rPr>
          <w:rFonts w:hint="eastAsia"/>
        </w:rPr>
      </w:pPr>
      <w:r>
        <w:t>Administrator: Wiek: 22-55 lat, wykształcenie średnie bądź wyższe, obycie z komput</w:t>
      </w:r>
      <w:r>
        <w:t>erem: wysokie, znajomość tematyki SI – bardzo duża, język – prosty, j. polski.</w:t>
      </w:r>
    </w:p>
    <w:p w14:paraId="10F70C5D" w14:textId="77777777" w:rsidR="002A04F3" w:rsidRDefault="002A04F3">
      <w:pPr>
        <w:pStyle w:val="Standard"/>
        <w:rPr>
          <w:rFonts w:hint="eastAsia"/>
        </w:rPr>
      </w:pPr>
    </w:p>
    <w:p w14:paraId="70A201CE" w14:textId="77777777" w:rsidR="002A04F3" w:rsidRDefault="002A04F3">
      <w:pPr>
        <w:pStyle w:val="Standard"/>
        <w:rPr>
          <w:rFonts w:hint="eastAsia"/>
        </w:rPr>
      </w:pPr>
    </w:p>
    <w:p w14:paraId="122C3A9E" w14:textId="3F1CA7E9" w:rsidR="002A04F3" w:rsidRDefault="00B652F9">
      <w:pPr>
        <w:pStyle w:val="Standard"/>
      </w:pPr>
      <w:r>
        <w:t>4. pasek nawigacyjny</w:t>
      </w:r>
      <w:r>
        <w:t xml:space="preserve"> → zależnie od statusu (zalogowany bądź nie, administrator bądź nie) </w:t>
      </w:r>
    </w:p>
    <w:p w14:paraId="7C35A392" w14:textId="30D11026" w:rsidR="009A72FE" w:rsidRDefault="009A72FE">
      <w:pPr>
        <w:pStyle w:val="Standard"/>
      </w:pPr>
    </w:p>
    <w:p w14:paraId="5F65623C" w14:textId="7ED47E2A" w:rsidR="009A72FE" w:rsidRDefault="009A72FE">
      <w:pPr>
        <w:pStyle w:val="Standar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FB7FAA" wp14:editId="016C0E2E">
            <wp:extent cx="6120130" cy="3442335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7FC3" w14:textId="0D4AA4AD" w:rsidR="002A04F3" w:rsidRDefault="009A72FE">
      <w:pPr>
        <w:pStyle w:val="Standard"/>
      </w:pPr>
      <w:r>
        <w:rPr>
          <w:noProof/>
        </w:rPr>
        <w:lastRenderedPageBreak/>
        <w:drawing>
          <wp:inline distT="0" distB="0" distL="0" distR="0" wp14:anchorId="7ABE13F4" wp14:editId="56F4ED90">
            <wp:extent cx="6120130" cy="3442335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41E4" w14:textId="1C986E6B" w:rsidR="009A72FE" w:rsidRDefault="009A72FE">
      <w:pPr>
        <w:pStyle w:val="Standard"/>
      </w:pPr>
    </w:p>
    <w:p w14:paraId="1ED0C741" w14:textId="77777777" w:rsidR="009A72FE" w:rsidRDefault="009A72FE">
      <w:pPr>
        <w:pStyle w:val="Standard"/>
        <w:rPr>
          <w:rFonts w:hint="eastAsia"/>
        </w:rPr>
      </w:pPr>
    </w:p>
    <w:p w14:paraId="111F36CE" w14:textId="77777777" w:rsidR="002A04F3" w:rsidRDefault="00B652F9">
      <w:pPr>
        <w:pStyle w:val="Standard"/>
        <w:rPr>
          <w:rFonts w:hint="eastAsia"/>
        </w:rPr>
      </w:pPr>
      <w:r>
        <w:t>5. Typowe zadania :</w:t>
      </w:r>
    </w:p>
    <w:p w14:paraId="758643F1" w14:textId="77777777" w:rsidR="002A04F3" w:rsidRDefault="002A04F3">
      <w:pPr>
        <w:pStyle w:val="Standard"/>
        <w:rPr>
          <w:rFonts w:hint="eastAsia"/>
        </w:rPr>
      </w:pPr>
    </w:p>
    <w:p w14:paraId="3AE95CDA" w14:textId="77777777" w:rsidR="002A04F3" w:rsidRDefault="00B652F9">
      <w:pPr>
        <w:pStyle w:val="Standard"/>
        <w:rPr>
          <w:rFonts w:hint="eastAsia"/>
        </w:rPr>
      </w:pPr>
      <w:r>
        <w:t xml:space="preserve">Ustalenia : </w:t>
      </w:r>
      <w:r>
        <w:t>użytkownik jest zalogowany.</w:t>
      </w:r>
    </w:p>
    <w:p w14:paraId="259BEB0B" w14:textId="77777777" w:rsidR="002A04F3" w:rsidRDefault="002A04F3">
      <w:pPr>
        <w:pStyle w:val="Standard"/>
        <w:rPr>
          <w:rFonts w:hint="eastAsia"/>
        </w:rPr>
      </w:pPr>
    </w:p>
    <w:p w14:paraId="6994C249" w14:textId="77777777" w:rsidR="002A04F3" w:rsidRDefault="00B652F9">
      <w:pPr>
        <w:pStyle w:val="Standard"/>
        <w:rPr>
          <w:rFonts w:hint="eastAsia"/>
        </w:rPr>
      </w:pPr>
      <w:r>
        <w:t xml:space="preserve">Użytkownik : Użytkownik Krystyna </w:t>
      </w:r>
      <w:proofErr w:type="spellStart"/>
      <w:r>
        <w:t>Ronualdzka</w:t>
      </w:r>
      <w:proofErr w:type="spellEnd"/>
      <w:r>
        <w:t xml:space="preserve"> nie posiadająca statusu studenta zamierza zarezerwować boisko do gry wraz ze sprzętem dla siebie i swoich koleżanek – wszystko na terenie Kortowa.</w:t>
      </w:r>
    </w:p>
    <w:p w14:paraId="0AEE5AB1" w14:textId="77777777" w:rsidR="002A04F3" w:rsidRDefault="002A04F3">
      <w:pPr>
        <w:pStyle w:val="Standard"/>
        <w:rPr>
          <w:rFonts w:hint="eastAsia"/>
        </w:rPr>
      </w:pPr>
    </w:p>
    <w:p w14:paraId="7519E88D" w14:textId="77777777" w:rsidR="002A04F3" w:rsidRDefault="00B652F9">
      <w:pPr>
        <w:pStyle w:val="Standard"/>
        <w:rPr>
          <w:rFonts w:hint="eastAsia"/>
        </w:rPr>
      </w:pPr>
      <w:r>
        <w:t xml:space="preserve">Student : Student Adam </w:t>
      </w:r>
      <w:proofErr w:type="spellStart"/>
      <w:r>
        <w:t>Malisz</w:t>
      </w:r>
      <w:proofErr w:type="spellEnd"/>
      <w:r>
        <w:t xml:space="preserve"> wraz </w:t>
      </w:r>
      <w:r>
        <w:t>ze swoimi bliskimi przyjaciółmi mają chęć rywalizacji w Kortowskiej Lidze, rejestrują swoją drużynę i zgłaszają chęć do gry administratorowi systemu.</w:t>
      </w:r>
    </w:p>
    <w:p w14:paraId="7DFB6886" w14:textId="77777777" w:rsidR="002A04F3" w:rsidRDefault="002A04F3">
      <w:pPr>
        <w:pStyle w:val="Standard"/>
        <w:rPr>
          <w:rFonts w:hint="eastAsia"/>
        </w:rPr>
      </w:pPr>
    </w:p>
    <w:p w14:paraId="30E5CDE6" w14:textId="77777777" w:rsidR="002A04F3" w:rsidRDefault="00B652F9">
      <w:pPr>
        <w:pStyle w:val="Standard"/>
        <w:rPr>
          <w:rFonts w:hint="eastAsia"/>
        </w:rPr>
      </w:pPr>
      <w:r>
        <w:t xml:space="preserve">Administrator : Administrator Mirosław </w:t>
      </w:r>
      <w:proofErr w:type="spellStart"/>
      <w:r>
        <w:t>Yś</w:t>
      </w:r>
      <w:proofErr w:type="spellEnd"/>
      <w:r>
        <w:t xml:space="preserve"> sprawdza oczekujące zatwierdzenia do statusu studenta i je wery</w:t>
      </w:r>
      <w:r>
        <w:t>fikuje. Dla pozytywnie zweryfikowanych indeksów, administrator aktualizuje konto użytkownika i ‘’ulepsza’’ je do rodzaju konta ‘’student’’, który ma dzięki temu możliwość brania udziału w lidze.</w:t>
      </w:r>
    </w:p>
    <w:p w14:paraId="7B18B5B6" w14:textId="77777777" w:rsidR="002A04F3" w:rsidRDefault="002A04F3">
      <w:pPr>
        <w:pStyle w:val="Standard"/>
        <w:rPr>
          <w:rFonts w:hint="eastAsia"/>
        </w:rPr>
      </w:pPr>
    </w:p>
    <w:p w14:paraId="7DFFFA0E" w14:textId="77777777" w:rsidR="002A04F3" w:rsidRDefault="002A04F3">
      <w:pPr>
        <w:pStyle w:val="Standard"/>
        <w:rPr>
          <w:rFonts w:hint="eastAsia"/>
        </w:rPr>
      </w:pPr>
    </w:p>
    <w:p w14:paraId="6028DD80" w14:textId="77777777" w:rsidR="002A04F3" w:rsidRDefault="00B652F9">
      <w:pPr>
        <w:pStyle w:val="Standard"/>
        <w:rPr>
          <w:rFonts w:hint="eastAsia"/>
        </w:rPr>
      </w:pPr>
      <w:r>
        <w:t>6. Scenariusze do powyższych zadań :</w:t>
      </w:r>
    </w:p>
    <w:p w14:paraId="1AC65F6E" w14:textId="77777777" w:rsidR="002A04F3" w:rsidRDefault="002A04F3">
      <w:pPr>
        <w:pStyle w:val="Standard"/>
        <w:rPr>
          <w:rFonts w:hint="eastAsia"/>
        </w:rPr>
      </w:pPr>
    </w:p>
    <w:p w14:paraId="4747AFF7" w14:textId="77777777" w:rsidR="002A04F3" w:rsidRDefault="00B652F9">
      <w:pPr>
        <w:pStyle w:val="Standard"/>
        <w:rPr>
          <w:rFonts w:hint="eastAsia"/>
        </w:rPr>
      </w:pPr>
      <w:r>
        <w:t>Użytkownik :</w:t>
      </w:r>
    </w:p>
    <w:p w14:paraId="243668A1" w14:textId="77777777" w:rsidR="002A04F3" w:rsidRDefault="00B652F9">
      <w:pPr>
        <w:pStyle w:val="Standard"/>
        <w:rPr>
          <w:rFonts w:hint="eastAsia"/>
        </w:rPr>
      </w:pPr>
      <w:r>
        <w:t>1. Użytk</w:t>
      </w:r>
      <w:r>
        <w:t>ownik wybiera opcję rezerwacji obiektu sportowego i przechodzi do następnego widoku.</w:t>
      </w:r>
    </w:p>
    <w:p w14:paraId="5658B06B" w14:textId="77777777" w:rsidR="002A04F3" w:rsidRDefault="00B652F9">
      <w:pPr>
        <w:pStyle w:val="Standard"/>
        <w:rPr>
          <w:rFonts w:hint="eastAsia"/>
        </w:rPr>
      </w:pPr>
      <w:r>
        <w:t>2. System wyświetla poszczególne boiska</w:t>
      </w:r>
    </w:p>
    <w:p w14:paraId="2374E119" w14:textId="77777777" w:rsidR="002A04F3" w:rsidRDefault="00B652F9">
      <w:pPr>
        <w:pStyle w:val="Standard"/>
        <w:rPr>
          <w:rFonts w:hint="eastAsia"/>
        </w:rPr>
      </w:pPr>
      <w:r>
        <w:t>3. Użytkownik wybiera odpowiadające mu boisko</w:t>
      </w:r>
    </w:p>
    <w:p w14:paraId="55EC48F5" w14:textId="77777777" w:rsidR="002A04F3" w:rsidRDefault="00B652F9">
      <w:pPr>
        <w:pStyle w:val="Standard"/>
        <w:rPr>
          <w:rFonts w:hint="eastAsia"/>
        </w:rPr>
      </w:pPr>
      <w:r>
        <w:t>4. System wyświetla wolne terminy dla poszczególnego boiska</w:t>
      </w:r>
    </w:p>
    <w:p w14:paraId="64B7C6C7" w14:textId="77777777" w:rsidR="002A04F3" w:rsidRDefault="00B652F9">
      <w:pPr>
        <w:pStyle w:val="Standard"/>
        <w:rPr>
          <w:rFonts w:hint="eastAsia"/>
        </w:rPr>
      </w:pPr>
      <w:r>
        <w:t>5a. Użytkownik wybiera wo</w:t>
      </w:r>
      <w:r>
        <w:t>lny i odpowiadający mu termin.</w:t>
      </w:r>
    </w:p>
    <w:p w14:paraId="7951B015" w14:textId="77777777" w:rsidR="002A04F3" w:rsidRDefault="00B652F9">
      <w:pPr>
        <w:pStyle w:val="Standard"/>
        <w:rPr>
          <w:rFonts w:hint="eastAsia"/>
        </w:rPr>
      </w:pPr>
      <w:r>
        <w:t>6. System zatwierdza wybór i powiadamia użytkownika o powodzeniu operacji.</w:t>
      </w:r>
    </w:p>
    <w:p w14:paraId="4DDD1621" w14:textId="77777777" w:rsidR="002A04F3" w:rsidRDefault="00B652F9">
      <w:pPr>
        <w:pStyle w:val="Standard"/>
        <w:rPr>
          <w:rFonts w:hint="eastAsia"/>
        </w:rPr>
      </w:pPr>
      <w:r>
        <w:t>Przebieg alternatywny :</w:t>
      </w:r>
    </w:p>
    <w:p w14:paraId="35A6DD9C" w14:textId="3AF57811" w:rsidR="002A04F3" w:rsidRDefault="00B652F9">
      <w:pPr>
        <w:pStyle w:val="Standard"/>
        <w:rPr>
          <w:rFonts w:hint="eastAsia"/>
        </w:rPr>
      </w:pPr>
      <w:r>
        <w:t>5b. Użytkownikowi nie pasuje żaden z wymienionych, wolnych terminów i wraca na stronę główną.</w:t>
      </w:r>
    </w:p>
    <w:p w14:paraId="5D90798B" w14:textId="77777777" w:rsidR="002A04F3" w:rsidRDefault="00B652F9">
      <w:pPr>
        <w:pStyle w:val="Standard"/>
        <w:rPr>
          <w:rFonts w:hint="eastAsia"/>
        </w:rPr>
      </w:pPr>
      <w:r>
        <w:t>6. System potwierdza anulow</w:t>
      </w:r>
      <w:r>
        <w:t>anie operacji i wraca do poprzedniego widoku strony.</w:t>
      </w:r>
    </w:p>
    <w:p w14:paraId="0A93BB77" w14:textId="77777777" w:rsidR="002A04F3" w:rsidRDefault="002A04F3">
      <w:pPr>
        <w:pStyle w:val="Standard"/>
        <w:rPr>
          <w:rFonts w:hint="eastAsia"/>
        </w:rPr>
      </w:pPr>
    </w:p>
    <w:p w14:paraId="608B8245" w14:textId="77777777" w:rsidR="002A04F3" w:rsidRDefault="002A04F3">
      <w:pPr>
        <w:pStyle w:val="Standard"/>
        <w:rPr>
          <w:rFonts w:hint="eastAsia"/>
        </w:rPr>
      </w:pPr>
    </w:p>
    <w:p w14:paraId="63117A30" w14:textId="77777777" w:rsidR="002A04F3" w:rsidRDefault="00B652F9">
      <w:pPr>
        <w:pStyle w:val="Standard"/>
        <w:rPr>
          <w:rFonts w:hint="eastAsia"/>
        </w:rPr>
      </w:pPr>
      <w:r>
        <w:t>Student :</w:t>
      </w:r>
    </w:p>
    <w:p w14:paraId="30897D92" w14:textId="77777777" w:rsidR="002A04F3" w:rsidRDefault="00B652F9">
      <w:pPr>
        <w:pStyle w:val="Standard"/>
        <w:rPr>
          <w:rFonts w:hint="eastAsia"/>
        </w:rPr>
      </w:pPr>
      <w:r>
        <w:t>1. Student wybiera opcję rejestracji drużyny z poziomu strony głównej.</w:t>
      </w:r>
    </w:p>
    <w:p w14:paraId="25A326BA" w14:textId="77777777" w:rsidR="002A04F3" w:rsidRDefault="00B652F9">
      <w:pPr>
        <w:pStyle w:val="Standard"/>
        <w:rPr>
          <w:rFonts w:hint="eastAsia"/>
        </w:rPr>
      </w:pPr>
      <w:r>
        <w:t>2. Student podaje odpowiednie dane drużyny, tj. wprowadza każdego zawodnika i odpowiadające im indeksy, przypisuje im po</w:t>
      </w:r>
      <w:r>
        <w:t>szczególne role w zespole i dodatkowo wybiera jedną osobę do pełnienia roli ewentualnego sędziego.</w:t>
      </w:r>
    </w:p>
    <w:p w14:paraId="7F117B7E" w14:textId="77777777" w:rsidR="002A04F3" w:rsidRDefault="00B652F9">
      <w:pPr>
        <w:pStyle w:val="Standard"/>
        <w:rPr>
          <w:rFonts w:hint="eastAsia"/>
        </w:rPr>
      </w:pPr>
      <w:r>
        <w:t>3. Student ostatecznie tworzy drużynę.</w:t>
      </w:r>
    </w:p>
    <w:p w14:paraId="5CBB8D61" w14:textId="77777777" w:rsidR="002A04F3" w:rsidRDefault="00B652F9">
      <w:pPr>
        <w:pStyle w:val="Standard"/>
        <w:rPr>
          <w:rFonts w:hint="eastAsia"/>
        </w:rPr>
      </w:pPr>
      <w:r>
        <w:t xml:space="preserve">4. System potwierdza dodanie studentów do drużyny i zatwierdza ją informując o potrzebie dokonania płatności ( </w:t>
      </w:r>
      <w:r>
        <w:t>150zł w gotówce ).</w:t>
      </w:r>
    </w:p>
    <w:p w14:paraId="222B9EC7" w14:textId="77777777" w:rsidR="002A04F3" w:rsidRDefault="00B652F9">
      <w:pPr>
        <w:pStyle w:val="Standard"/>
        <w:rPr>
          <w:rFonts w:hint="eastAsia"/>
        </w:rPr>
      </w:pPr>
      <w:r>
        <w:t>Przebieg alternatywny :</w:t>
      </w:r>
    </w:p>
    <w:p w14:paraId="7E76F847" w14:textId="77777777" w:rsidR="002A04F3" w:rsidRDefault="00B652F9">
      <w:pPr>
        <w:pStyle w:val="Standard"/>
        <w:rPr>
          <w:rFonts w:hint="eastAsia"/>
        </w:rPr>
      </w:pPr>
      <w:r>
        <w:t>3b. Student anuluje operację tworzenia drużyny.</w:t>
      </w:r>
    </w:p>
    <w:p w14:paraId="351FC0A4" w14:textId="77777777" w:rsidR="002A04F3" w:rsidRDefault="00B652F9">
      <w:pPr>
        <w:pStyle w:val="Standard"/>
        <w:jc w:val="both"/>
        <w:rPr>
          <w:rFonts w:hint="eastAsia"/>
        </w:rPr>
      </w:pPr>
      <w:r>
        <w:t>4b. System potwierdza anulowanie operacji i powraca do ekranu głównego.</w:t>
      </w:r>
    </w:p>
    <w:p w14:paraId="1E2E2F5E" w14:textId="77777777" w:rsidR="002A04F3" w:rsidRDefault="002A04F3">
      <w:pPr>
        <w:pStyle w:val="Standard"/>
        <w:rPr>
          <w:rFonts w:hint="eastAsia"/>
        </w:rPr>
      </w:pPr>
    </w:p>
    <w:p w14:paraId="6CDBF02E" w14:textId="77777777" w:rsidR="002A04F3" w:rsidRDefault="00B652F9">
      <w:pPr>
        <w:pStyle w:val="Standard"/>
        <w:rPr>
          <w:rFonts w:hint="eastAsia"/>
        </w:rPr>
      </w:pPr>
      <w:r>
        <w:t>Administrator :</w:t>
      </w:r>
    </w:p>
    <w:p w14:paraId="4C99F60B" w14:textId="77777777" w:rsidR="002A04F3" w:rsidRDefault="00B652F9">
      <w:pPr>
        <w:pStyle w:val="Standard"/>
        <w:rPr>
          <w:rFonts w:hint="eastAsia"/>
        </w:rPr>
      </w:pPr>
      <w:r>
        <w:t>1. Administrator z poziomu panelu administracyjnego przechodzi do widoku zat</w:t>
      </w:r>
      <w:r>
        <w:t>wierdzenia studentów.</w:t>
      </w:r>
    </w:p>
    <w:p w14:paraId="4980DC09" w14:textId="77777777" w:rsidR="002A04F3" w:rsidRDefault="00B652F9">
      <w:pPr>
        <w:pStyle w:val="Standard"/>
        <w:rPr>
          <w:rFonts w:hint="eastAsia"/>
        </w:rPr>
      </w:pPr>
      <w:r>
        <w:t>2. System wyświetla listę oczekujących użytkowników chcących pozyskać konto o statusie ‘’student’’.</w:t>
      </w:r>
    </w:p>
    <w:p w14:paraId="6F862F84" w14:textId="77777777" w:rsidR="002A04F3" w:rsidRDefault="00B652F9">
      <w:pPr>
        <w:pStyle w:val="Standard"/>
        <w:rPr>
          <w:rFonts w:hint="eastAsia"/>
        </w:rPr>
      </w:pPr>
      <w:r>
        <w:t>3. Administrator sprawdza podany przez użytkownika indeks i go weryfikuje.</w:t>
      </w:r>
    </w:p>
    <w:p w14:paraId="09D9CA86" w14:textId="77777777" w:rsidR="002A04F3" w:rsidRDefault="00B652F9">
      <w:pPr>
        <w:pStyle w:val="Standard"/>
        <w:rPr>
          <w:rFonts w:hint="eastAsia"/>
        </w:rPr>
      </w:pPr>
      <w:r>
        <w:t>4a. Administrator wybiera czy zatwierdza użytkownika, czy t</w:t>
      </w:r>
      <w:r>
        <w:t>eż nie.</w:t>
      </w:r>
    </w:p>
    <w:p w14:paraId="033B3BFE" w14:textId="77777777" w:rsidR="002A04F3" w:rsidRDefault="00B652F9">
      <w:pPr>
        <w:pStyle w:val="Standard"/>
        <w:rPr>
          <w:rFonts w:hint="eastAsia"/>
        </w:rPr>
      </w:pPr>
      <w:r>
        <w:t>5a. System aktualizuje statusy użytkowników.</w:t>
      </w:r>
    </w:p>
    <w:p w14:paraId="1279336D" w14:textId="77777777" w:rsidR="002A04F3" w:rsidRDefault="002A04F3">
      <w:pPr>
        <w:pStyle w:val="Standard"/>
        <w:rPr>
          <w:rFonts w:hint="eastAsia"/>
        </w:rPr>
      </w:pPr>
    </w:p>
    <w:p w14:paraId="4EB6A042" w14:textId="77777777" w:rsidR="002A04F3" w:rsidRDefault="00B652F9">
      <w:pPr>
        <w:pStyle w:val="Standard"/>
        <w:rPr>
          <w:rFonts w:hint="eastAsia"/>
        </w:rPr>
      </w:pPr>
      <w:r>
        <w:t>7. Widoki dla poszczególnych scenariuszy :</w:t>
      </w:r>
      <w:r>
        <w:br/>
      </w:r>
    </w:p>
    <w:p w14:paraId="449B56F2" w14:textId="77777777" w:rsidR="009A72FE" w:rsidRDefault="00B652F9">
      <w:pPr>
        <w:pStyle w:val="Standard"/>
      </w:pPr>
      <w:r>
        <w:t>Dla użytkownika :</w:t>
      </w:r>
      <w:r>
        <w:br/>
      </w:r>
      <w:r>
        <w:br/>
      </w:r>
      <w:r>
        <w:t>1.</w:t>
      </w:r>
      <w:r>
        <w:br/>
      </w:r>
      <w:r>
        <w:rPr>
          <w:noProof/>
        </w:rPr>
        <w:drawing>
          <wp:inline distT="0" distB="0" distL="0" distR="0" wp14:anchorId="75DAD048" wp14:editId="66755D21">
            <wp:extent cx="6111236" cy="3436616"/>
            <wp:effectExtent l="0" t="0" r="3814" b="0"/>
            <wp:docPr id="1" name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C1186C" w14:textId="77777777" w:rsidR="009A72FE" w:rsidRDefault="009A72FE">
      <w:pPr>
        <w:pStyle w:val="Standard"/>
      </w:pPr>
    </w:p>
    <w:p w14:paraId="690B9C32" w14:textId="77777777" w:rsidR="009A72FE" w:rsidRDefault="009A72FE">
      <w:pPr>
        <w:pStyle w:val="Standard"/>
      </w:pPr>
    </w:p>
    <w:p w14:paraId="673A86FD" w14:textId="77777777" w:rsidR="009A72FE" w:rsidRDefault="009A72FE">
      <w:pPr>
        <w:pStyle w:val="Standard"/>
      </w:pPr>
    </w:p>
    <w:p w14:paraId="4F2EF5A4" w14:textId="7D7406EC" w:rsidR="002A04F3" w:rsidRDefault="00B652F9">
      <w:pPr>
        <w:pStyle w:val="Standard"/>
        <w:rPr>
          <w:rFonts w:hint="eastAsia"/>
        </w:rPr>
      </w:pPr>
      <w:r>
        <w:lastRenderedPageBreak/>
        <w:br/>
      </w:r>
      <w:r>
        <w:t>2.</w:t>
      </w:r>
      <w:r>
        <w:br/>
      </w:r>
      <w:r>
        <w:rPr>
          <w:noProof/>
        </w:rPr>
        <w:drawing>
          <wp:inline distT="0" distB="0" distL="0" distR="0" wp14:anchorId="3F82A84F" wp14:editId="127FB911">
            <wp:extent cx="6111236" cy="3436616"/>
            <wp:effectExtent l="0" t="0" r="3814" b="0"/>
            <wp:docPr id="2" name="Obraz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>3.</w:t>
      </w:r>
      <w:r>
        <w:br/>
      </w:r>
      <w:r>
        <w:rPr>
          <w:noProof/>
        </w:rPr>
        <w:drawing>
          <wp:inline distT="0" distB="0" distL="0" distR="0" wp14:anchorId="48EB76E6" wp14:editId="0C3D3877">
            <wp:extent cx="6111236" cy="3436616"/>
            <wp:effectExtent l="0" t="0" r="3814" b="0"/>
            <wp:docPr id="3" name="Obraz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7928379" w14:textId="77777777" w:rsidR="002A04F3" w:rsidRDefault="002A04F3">
      <w:pPr>
        <w:pStyle w:val="Standard"/>
        <w:rPr>
          <w:rFonts w:hint="eastAsia"/>
        </w:rPr>
      </w:pPr>
    </w:p>
    <w:p w14:paraId="2ACA8C34" w14:textId="77777777" w:rsidR="002A04F3" w:rsidRDefault="00B652F9">
      <w:pPr>
        <w:pStyle w:val="Standard"/>
        <w:rPr>
          <w:rFonts w:hint="eastAsia"/>
        </w:rPr>
      </w:pPr>
      <w:r>
        <w:lastRenderedPageBreak/>
        <w:t>4.</w:t>
      </w:r>
      <w:r>
        <w:br/>
      </w:r>
      <w:r>
        <w:rPr>
          <w:noProof/>
        </w:rPr>
        <w:drawing>
          <wp:inline distT="0" distB="0" distL="0" distR="0" wp14:anchorId="23ABD7B8" wp14:editId="127F60F3">
            <wp:extent cx="6111236" cy="3436616"/>
            <wp:effectExtent l="0" t="0" r="3814" b="0"/>
            <wp:docPr id="4" name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>5.</w:t>
      </w:r>
      <w:r>
        <w:br/>
      </w:r>
      <w:r>
        <w:rPr>
          <w:noProof/>
        </w:rPr>
        <w:drawing>
          <wp:inline distT="0" distB="0" distL="0" distR="0" wp14:anchorId="3BB6F91C" wp14:editId="757F6ECD">
            <wp:extent cx="6111236" cy="3436616"/>
            <wp:effectExtent l="0" t="0" r="3814" b="0"/>
            <wp:docPr id="5" name="Obra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6.</w:t>
      </w:r>
      <w:r>
        <w:br/>
      </w:r>
      <w:r>
        <w:rPr>
          <w:noProof/>
        </w:rPr>
        <w:drawing>
          <wp:inline distT="0" distB="0" distL="0" distR="0" wp14:anchorId="34CAA130" wp14:editId="5C968BDF">
            <wp:extent cx="6111236" cy="3436616"/>
            <wp:effectExtent l="0" t="0" r="3814" b="0"/>
            <wp:docPr id="6" name="Obra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71792A" w14:textId="77777777" w:rsidR="002A04F3" w:rsidRDefault="002A04F3">
      <w:pPr>
        <w:pStyle w:val="Standard"/>
        <w:rPr>
          <w:rFonts w:hint="eastAsia"/>
        </w:rPr>
      </w:pPr>
    </w:p>
    <w:p w14:paraId="174204AC" w14:textId="77777777" w:rsidR="002A04F3" w:rsidRDefault="002A04F3">
      <w:pPr>
        <w:pStyle w:val="Standard"/>
        <w:rPr>
          <w:rFonts w:hint="eastAsia"/>
        </w:rPr>
      </w:pPr>
    </w:p>
    <w:p w14:paraId="5AB9E7BD" w14:textId="77777777" w:rsidR="002A04F3" w:rsidRDefault="00B652F9">
      <w:pPr>
        <w:pStyle w:val="Standard"/>
        <w:rPr>
          <w:rFonts w:hint="eastAsia"/>
        </w:rPr>
      </w:pPr>
      <w:r>
        <w:br/>
      </w:r>
      <w:r>
        <w:t>Dla studenta :</w:t>
      </w:r>
    </w:p>
    <w:p w14:paraId="28FC32C6" w14:textId="77777777" w:rsidR="002A04F3" w:rsidRDefault="00B652F9">
      <w:pPr>
        <w:pStyle w:val="Standard"/>
        <w:rPr>
          <w:rFonts w:hint="eastAsia"/>
        </w:rPr>
      </w:pPr>
      <w:r>
        <w:t xml:space="preserve"> </w:t>
      </w:r>
    </w:p>
    <w:p w14:paraId="6E34AC18" w14:textId="77777777" w:rsidR="002A04F3" w:rsidRDefault="00B652F9">
      <w:pPr>
        <w:pStyle w:val="Standard"/>
        <w:rPr>
          <w:rFonts w:hint="eastAsia"/>
        </w:rPr>
      </w:pPr>
      <w:r>
        <w:t>1.</w:t>
      </w:r>
      <w:r>
        <w:rPr>
          <w:noProof/>
        </w:rPr>
        <w:drawing>
          <wp:inline distT="0" distB="0" distL="0" distR="0" wp14:anchorId="1680D743" wp14:editId="67CED25F">
            <wp:extent cx="6111236" cy="3436616"/>
            <wp:effectExtent l="0" t="0" r="3814" b="0"/>
            <wp:docPr id="7" name="Obra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</w:p>
    <w:p w14:paraId="75BB1093" w14:textId="77777777" w:rsidR="002A04F3" w:rsidRDefault="00B652F9">
      <w:pPr>
        <w:pStyle w:val="Standard"/>
        <w:rPr>
          <w:rFonts w:hint="eastAsia"/>
        </w:rPr>
      </w:pPr>
      <w:r>
        <w:lastRenderedPageBreak/>
        <w:t>2.</w:t>
      </w:r>
      <w:r>
        <w:br/>
      </w:r>
      <w:r>
        <w:rPr>
          <w:noProof/>
        </w:rPr>
        <w:drawing>
          <wp:inline distT="0" distB="0" distL="0" distR="0" wp14:anchorId="046966B9" wp14:editId="5A968360">
            <wp:extent cx="6111236" cy="3436616"/>
            <wp:effectExtent l="0" t="0" r="3814" b="0"/>
            <wp:docPr id="8" name="Obra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</w:p>
    <w:p w14:paraId="2477BAFC" w14:textId="77777777" w:rsidR="002A04F3" w:rsidRDefault="00B652F9">
      <w:pPr>
        <w:pStyle w:val="Standard"/>
        <w:rPr>
          <w:rFonts w:hint="eastAsia"/>
        </w:rPr>
      </w:pPr>
      <w:r>
        <w:t>3.</w:t>
      </w:r>
      <w:r>
        <w:br/>
      </w:r>
      <w:r>
        <w:rPr>
          <w:noProof/>
        </w:rPr>
        <w:drawing>
          <wp:inline distT="0" distB="0" distL="0" distR="0" wp14:anchorId="5B3ACE3E" wp14:editId="7A070E97">
            <wp:extent cx="6111236" cy="3436616"/>
            <wp:effectExtent l="0" t="0" r="3814" b="0"/>
            <wp:docPr id="9" name="Obraz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</w:p>
    <w:p w14:paraId="204D1876" w14:textId="77777777" w:rsidR="002A04F3" w:rsidRDefault="00B652F9">
      <w:pPr>
        <w:pStyle w:val="Standard"/>
        <w:rPr>
          <w:rFonts w:hint="eastAsia"/>
        </w:rPr>
      </w:pPr>
      <w:r>
        <w:lastRenderedPageBreak/>
        <w:t>4.</w:t>
      </w:r>
      <w:r>
        <w:br/>
      </w:r>
      <w:r>
        <w:rPr>
          <w:noProof/>
        </w:rPr>
        <w:drawing>
          <wp:inline distT="0" distB="0" distL="0" distR="0" wp14:anchorId="7BC7B089" wp14:editId="36CC7760">
            <wp:extent cx="6111236" cy="3436616"/>
            <wp:effectExtent l="0" t="0" r="3814" b="0"/>
            <wp:docPr id="10" name="Obraz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</w:p>
    <w:p w14:paraId="48B02236" w14:textId="77777777" w:rsidR="002A04F3" w:rsidRDefault="00B652F9">
      <w:pPr>
        <w:pStyle w:val="Standard"/>
        <w:rPr>
          <w:rFonts w:hint="eastAsia"/>
        </w:rPr>
      </w:pPr>
      <w:r>
        <w:t>5.</w:t>
      </w:r>
      <w:r>
        <w:br/>
      </w:r>
      <w:r>
        <w:rPr>
          <w:noProof/>
        </w:rPr>
        <w:drawing>
          <wp:inline distT="0" distB="0" distL="0" distR="0" wp14:anchorId="5D0C5E3D" wp14:editId="3E882520">
            <wp:extent cx="6111236" cy="3436616"/>
            <wp:effectExtent l="0" t="0" r="3814" b="0"/>
            <wp:docPr id="11" name="Obraz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81D4610" w14:textId="77777777" w:rsidR="002A04F3" w:rsidRDefault="002A04F3">
      <w:pPr>
        <w:pStyle w:val="Standard"/>
        <w:rPr>
          <w:rFonts w:hint="eastAsia"/>
        </w:rPr>
      </w:pPr>
    </w:p>
    <w:p w14:paraId="0615A27E" w14:textId="77777777" w:rsidR="002A04F3" w:rsidRDefault="002A04F3">
      <w:pPr>
        <w:pStyle w:val="Standard"/>
        <w:rPr>
          <w:rFonts w:hint="eastAsia"/>
        </w:rPr>
      </w:pPr>
    </w:p>
    <w:p w14:paraId="0707649D" w14:textId="77777777" w:rsidR="002A04F3" w:rsidRDefault="002A04F3">
      <w:pPr>
        <w:pStyle w:val="Standard"/>
        <w:rPr>
          <w:rFonts w:hint="eastAsia"/>
        </w:rPr>
      </w:pPr>
    </w:p>
    <w:p w14:paraId="41AB8E49" w14:textId="77777777" w:rsidR="002A04F3" w:rsidRDefault="002A04F3">
      <w:pPr>
        <w:pStyle w:val="Standard"/>
        <w:rPr>
          <w:rFonts w:hint="eastAsia"/>
        </w:rPr>
      </w:pPr>
    </w:p>
    <w:p w14:paraId="6D7E69A6" w14:textId="77777777" w:rsidR="002A04F3" w:rsidRDefault="002A04F3">
      <w:pPr>
        <w:pStyle w:val="Standard"/>
        <w:rPr>
          <w:rFonts w:hint="eastAsia"/>
        </w:rPr>
      </w:pPr>
    </w:p>
    <w:p w14:paraId="25A7EB0F" w14:textId="77777777" w:rsidR="002A04F3" w:rsidRDefault="002A04F3">
      <w:pPr>
        <w:pStyle w:val="Standard"/>
        <w:rPr>
          <w:rFonts w:hint="eastAsia"/>
        </w:rPr>
      </w:pPr>
    </w:p>
    <w:p w14:paraId="35F16BB4" w14:textId="77777777" w:rsidR="002A04F3" w:rsidRDefault="002A04F3">
      <w:pPr>
        <w:pStyle w:val="Standard"/>
        <w:rPr>
          <w:rFonts w:hint="eastAsia"/>
        </w:rPr>
      </w:pPr>
    </w:p>
    <w:p w14:paraId="09BD9649" w14:textId="77777777" w:rsidR="002A04F3" w:rsidRDefault="002A04F3">
      <w:pPr>
        <w:pStyle w:val="Standard"/>
        <w:rPr>
          <w:rFonts w:hint="eastAsia"/>
        </w:rPr>
      </w:pPr>
    </w:p>
    <w:p w14:paraId="493B2358" w14:textId="77777777" w:rsidR="002A04F3" w:rsidRDefault="002A04F3">
      <w:pPr>
        <w:pStyle w:val="Standard"/>
        <w:rPr>
          <w:rFonts w:hint="eastAsia"/>
        </w:rPr>
      </w:pPr>
    </w:p>
    <w:p w14:paraId="7CC7C2FA" w14:textId="77777777" w:rsidR="002A04F3" w:rsidRDefault="00B652F9">
      <w:pPr>
        <w:pStyle w:val="Standard"/>
        <w:rPr>
          <w:rFonts w:hint="eastAsia"/>
        </w:rPr>
      </w:pPr>
      <w:r>
        <w:br/>
      </w:r>
      <w:r>
        <w:t>Dla administratora :</w:t>
      </w:r>
    </w:p>
    <w:p w14:paraId="168FF320" w14:textId="77777777" w:rsidR="002A04F3" w:rsidRDefault="002A04F3">
      <w:pPr>
        <w:pStyle w:val="Standard"/>
        <w:rPr>
          <w:rFonts w:hint="eastAsia"/>
        </w:rPr>
      </w:pPr>
    </w:p>
    <w:p w14:paraId="2B6EC14F" w14:textId="77777777" w:rsidR="002A04F3" w:rsidRDefault="00B652F9">
      <w:pPr>
        <w:pStyle w:val="Standard"/>
        <w:rPr>
          <w:rFonts w:hint="eastAsia"/>
        </w:rPr>
      </w:pPr>
      <w:r>
        <w:t>1.</w:t>
      </w:r>
      <w:r>
        <w:rPr>
          <w:noProof/>
        </w:rPr>
        <w:drawing>
          <wp:inline distT="0" distB="0" distL="0" distR="0" wp14:anchorId="080503BC" wp14:editId="436D053C">
            <wp:extent cx="6111236" cy="3436616"/>
            <wp:effectExtent l="0" t="0" r="3814" b="0"/>
            <wp:docPr id="12" name="Obraz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</w:p>
    <w:p w14:paraId="52FAAD65" w14:textId="77777777" w:rsidR="002A04F3" w:rsidRDefault="00B652F9">
      <w:pPr>
        <w:pStyle w:val="Standard"/>
        <w:rPr>
          <w:rFonts w:hint="eastAsia"/>
        </w:rPr>
      </w:pPr>
      <w:r>
        <w:t xml:space="preserve">2. </w:t>
      </w:r>
      <w:r>
        <w:rPr>
          <w:noProof/>
        </w:rPr>
        <w:drawing>
          <wp:inline distT="0" distB="0" distL="0" distR="0" wp14:anchorId="486EA2A4" wp14:editId="5762513B">
            <wp:extent cx="6111236" cy="3436616"/>
            <wp:effectExtent l="0" t="0" r="3814" b="0"/>
            <wp:docPr id="13" name="Obraz 19" descr="Obraz zawierający stół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3.</w:t>
      </w:r>
      <w:r>
        <w:br/>
      </w:r>
      <w:r>
        <w:rPr>
          <w:noProof/>
        </w:rPr>
        <w:drawing>
          <wp:inline distT="0" distB="0" distL="0" distR="0" wp14:anchorId="71D33499" wp14:editId="4E95CE90">
            <wp:extent cx="6111236" cy="3436616"/>
            <wp:effectExtent l="0" t="0" r="3814" b="0"/>
            <wp:docPr id="14" name="Obraz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2A04F3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872C2" w14:textId="77777777" w:rsidR="00B652F9" w:rsidRDefault="00B652F9">
      <w:pPr>
        <w:rPr>
          <w:rFonts w:hint="eastAsia"/>
        </w:rPr>
      </w:pPr>
      <w:r>
        <w:separator/>
      </w:r>
    </w:p>
  </w:endnote>
  <w:endnote w:type="continuationSeparator" w:id="0">
    <w:p w14:paraId="47F6C746" w14:textId="77777777" w:rsidR="00B652F9" w:rsidRDefault="00B652F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altName w:val="Arial"/>
    <w:panose1 w:val="020B0604020202020204"/>
    <w:charset w:val="00"/>
    <w:family w:val="auto"/>
    <w:pitch w:val="variable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6E352" w14:textId="77777777" w:rsidR="00B652F9" w:rsidRDefault="00B652F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19CD5770" w14:textId="77777777" w:rsidR="00B652F9" w:rsidRDefault="00B652F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2A04F3"/>
    <w:rsid w:val="002A04F3"/>
    <w:rsid w:val="002F3F14"/>
    <w:rsid w:val="009A72FE"/>
    <w:rsid w:val="00B6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4900D"/>
  <w15:docId w15:val="{D44412EB-1ACF-4518-9F36-7DE550F63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 Unicode MS"/>
        <w:kern w:val="3"/>
        <w:sz w:val="24"/>
        <w:szCs w:val="24"/>
        <w:lang w:val="pl-PL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532</Words>
  <Characters>3195</Characters>
  <Application>Microsoft Office Word</Application>
  <DocSecurity>0</DocSecurity>
  <Lines>26</Lines>
  <Paragraphs>7</Paragraphs>
  <ScaleCrop>false</ScaleCrop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Krystian Kierklo</cp:lastModifiedBy>
  <cp:revision>3</cp:revision>
  <dcterms:created xsi:type="dcterms:W3CDTF">2022-11-30T17:49:00Z</dcterms:created>
  <dcterms:modified xsi:type="dcterms:W3CDTF">2022-11-30T17:55:00Z</dcterms:modified>
</cp:coreProperties>
</file>